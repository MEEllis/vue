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小程序相关修改建议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055" cy="4709160"/>
            <wp:effectExtent l="0" t="0" r="10795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182870"/>
            <wp:effectExtent l="0" t="0" r="4445" b="177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8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5853430"/>
            <wp:effectExtent l="0" t="0" r="317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5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821680" cy="4745355"/>
            <wp:effectExtent l="0" t="0" r="7620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74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5142865"/>
            <wp:effectExtent l="0" t="0" r="1016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5058410"/>
            <wp:effectExtent l="0" t="0" r="698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5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4013835"/>
            <wp:effectExtent l="0" t="0" r="12065" b="571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43755"/>
            <wp:effectExtent l="0" t="0" r="381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980940" cy="8342630"/>
            <wp:effectExtent l="0" t="0" r="1016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34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5871845"/>
            <wp:effectExtent l="0" t="0" r="571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7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515683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5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4916805"/>
            <wp:effectExtent l="0" t="0" r="9525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1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921885"/>
            <wp:effectExtent l="0" t="0" r="4445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4561205"/>
            <wp:effectExtent l="0" t="0" r="50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279390"/>
            <wp:effectExtent l="0" t="0" r="4445" b="165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427855"/>
            <wp:effectExtent l="0" t="0" r="5715" b="1079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624" w:footer="79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E7356"/>
    <w:rsid w:val="044B6AE6"/>
    <w:rsid w:val="0E783085"/>
    <w:rsid w:val="10BC08D3"/>
    <w:rsid w:val="150131F1"/>
    <w:rsid w:val="1C0328C7"/>
    <w:rsid w:val="22DA458B"/>
    <w:rsid w:val="23574523"/>
    <w:rsid w:val="28200BBF"/>
    <w:rsid w:val="32230285"/>
    <w:rsid w:val="334349CC"/>
    <w:rsid w:val="3D3402E2"/>
    <w:rsid w:val="414E7356"/>
    <w:rsid w:val="419A4910"/>
    <w:rsid w:val="423450EB"/>
    <w:rsid w:val="441C78E2"/>
    <w:rsid w:val="44D543F4"/>
    <w:rsid w:val="4BCC00E8"/>
    <w:rsid w:val="4D531A18"/>
    <w:rsid w:val="4E391723"/>
    <w:rsid w:val="5396349E"/>
    <w:rsid w:val="54663F5C"/>
    <w:rsid w:val="56F1144B"/>
    <w:rsid w:val="575131FB"/>
    <w:rsid w:val="589641F7"/>
    <w:rsid w:val="5CDB4263"/>
    <w:rsid w:val="5CDE3827"/>
    <w:rsid w:val="5D90682B"/>
    <w:rsid w:val="5F531199"/>
    <w:rsid w:val="612665D7"/>
    <w:rsid w:val="64B81395"/>
    <w:rsid w:val="677D21FC"/>
    <w:rsid w:val="67E16E15"/>
    <w:rsid w:val="68FE44C9"/>
    <w:rsid w:val="69D50106"/>
    <w:rsid w:val="69EB25E2"/>
    <w:rsid w:val="6D535020"/>
    <w:rsid w:val="71030234"/>
    <w:rsid w:val="74671332"/>
    <w:rsid w:val="77486EFC"/>
    <w:rsid w:val="789779A3"/>
    <w:rsid w:val="7B9C744C"/>
    <w:rsid w:val="7EB3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admin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252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2018-06-11T09:54:00Z</dcterms:created>
  <dc:creator>zxadmin</dc:creator>
  <cp:lastModifiedBy>zxadmin</cp:lastModifiedBy>
  <dcterms:modified xsi:type="dcterms:W3CDTF">2018-06-15T06:04:03Z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